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41" w:rightFromText="141" w:vertAnchor="page" w:horzAnchor="margin" w:tblpY="1004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764479" w:rsidRPr="00110259" w14:paraId="51A8B484" w14:textId="77777777" w:rsidTr="00152164">
        <w:trPr>
          <w:trHeight w:val="3970"/>
        </w:trPr>
        <w:tc>
          <w:tcPr>
            <w:tcW w:w="3600" w:type="dxa"/>
            <w:vAlign w:val="bottom"/>
          </w:tcPr>
          <w:p w14:paraId="5864BA02" w14:textId="1670F34E" w:rsidR="00764479" w:rsidRPr="00110259" w:rsidRDefault="007F4385" w:rsidP="00FB17A5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32B1A2" wp14:editId="61D553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400685</wp:posOffset>
                      </wp:positionV>
                      <wp:extent cx="1995411" cy="2006929"/>
                      <wp:effectExtent l="0" t="0" r="0" b="0"/>
                      <wp:wrapNone/>
                      <wp:docPr id="1001" name="Prostoką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5411" cy="20069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14D523" w14:textId="77777777" w:rsidR="007F4385" w:rsidRDefault="007F4385" w:rsidP="007F4385">
                                  <w:pPr>
                                    <w:jc w:val="center"/>
                                  </w:pPr>
                                  <w:r>
                                    <w:t>{{IMG}}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32B1A2" id="Prostokąt 30" o:spid="_x0000_s1026" style="position:absolute;left:0;text-align:left;margin-left:0;margin-top:31.55pt;width:157.1pt;height:15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" filled="f" stroked="f" strokeweight="1pt">
                      <v:textbox>
                        <w:txbxContent>
                          <w:p w14:paraId="4A14D523" w14:textId="77777777" w:rsidR="007F4385" w:rsidRDefault="007F4385" w:rsidP="007F4385">
                            <w:pPr>
                              <w:jc w:val="center"/>
                            </w:pPr>
                            <w:r>
                              <w:t>{{IMG}}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2B40D0B2" w14:textId="77777777" w:rsidR="00764479" w:rsidRPr="00110259" w:rsidRDefault="00764479" w:rsidP="00FB17A5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7092FAB4" w14:textId="1E3B5742" w:rsidR="00764479" w:rsidRPr="00053CED" w:rsidRDefault="00764479" w:rsidP="00FB17A5">
            <w:pPr>
              <w:pStyle w:val="Tytu"/>
              <w:rPr>
                <w:noProof/>
                <w:szCs w:val="96"/>
              </w:rPr>
            </w:pPr>
            <w:r w:rsidRPr="00053CED">
              <w:rPr>
                <w:noProof/>
                <w:szCs w:val="96"/>
                <w:lang w:bidi="pl-PL"/>
              </w:rPr>
              <w:t>{{NAME}} {{LASTNAME}}</w:t>
            </w:r>
          </w:p>
        </w:tc>
      </w:tr>
      <w:tr w:rsidR="00764479" w:rsidRPr="00764479" w14:paraId="395B0B0D" w14:textId="77777777" w:rsidTr="00FB17A5">
        <w:trPr>
          <w:trHeight w:val="9332"/>
        </w:trPr>
        <w:tc>
          <w:tcPr>
            <w:tcW w:w="3600" w:type="dxa"/>
          </w:tcPr>
          <w:p w14:paraId="5021FFCC" w14:textId="44EE9083" w:rsidR="00764479" w:rsidRPr="00C04EB7" w:rsidRDefault="00764479" w:rsidP="00FB17A5">
            <w:pPr>
              <w:pStyle w:val="Nagwek3"/>
              <w:rPr>
                <w:noProof/>
                <w:lang w:val="en-US"/>
              </w:rPr>
            </w:pPr>
            <w:r w:rsidRPr="00C04EB7">
              <w:rPr>
                <w:noProof/>
                <w:lang w:val="en-US"/>
              </w:rPr>
              <w:t>{%</w:t>
            </w:r>
            <w:r w:rsidRPr="00C04EB7">
              <w:rPr>
                <w:rFonts w:cs="Times New Roman (Nagłówki CS)"/>
                <w:caps w:val="0"/>
                <w:noProof/>
                <w:lang w:val="en-US"/>
              </w:rPr>
              <w:t xml:space="preserve"> if</w:t>
            </w:r>
            <w:r w:rsidRPr="00C04EB7">
              <w:rPr>
                <w:noProof/>
                <w:lang w:val="en-US"/>
              </w:rPr>
              <w:t xml:space="preserve"> </w:t>
            </w:r>
            <w:r w:rsidR="00E46B2F">
              <w:rPr>
                <w:noProof/>
                <w:lang w:val="en-US"/>
              </w:rPr>
              <w:t>ABOUT</w:t>
            </w:r>
            <w:r w:rsidRPr="00C04EB7">
              <w:rPr>
                <w:noProof/>
                <w:lang w:val="en-US"/>
              </w:rPr>
              <w:t>_TRANSLATION %}{{</w:t>
            </w:r>
            <w:r w:rsidR="00BF1E83">
              <w:rPr>
                <w:noProof/>
                <w:lang w:val="en-US"/>
              </w:rPr>
              <w:t>ABOUT</w:t>
            </w:r>
            <w:r w:rsidRPr="00C04EB7">
              <w:rPr>
                <w:noProof/>
                <w:lang w:val="en-US"/>
              </w:rPr>
              <w:t>_TRANSLA</w:t>
            </w:r>
            <w:r>
              <w:rPr>
                <w:noProof/>
                <w:lang w:val="en-US"/>
              </w:rPr>
              <w:t>TION}}</w:t>
            </w:r>
          </w:p>
          <w:p w14:paraId="435F18C4" w14:textId="32D99930" w:rsidR="00764479" w:rsidRPr="00C04EB7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  <w:r w:rsidRPr="00C04EB7">
              <w:rPr>
                <w:noProof/>
                <w:sz w:val="16"/>
                <w:szCs w:val="16"/>
                <w:lang w:val="en-US" w:bidi="pl-PL"/>
              </w:rPr>
              <w:t>{{ABOUT}}</w:t>
            </w:r>
            <w:r>
              <w:rPr>
                <w:noProof/>
                <w:sz w:val="16"/>
                <w:szCs w:val="16"/>
                <w:lang w:val="en-US" w:bidi="pl-PL"/>
              </w:rPr>
              <w:t>{% endif %}</w:t>
            </w:r>
            <w:r w:rsidRPr="00C04EB7">
              <w:rPr>
                <w:noProof/>
                <w:lang w:val="en-US"/>
              </w:rPr>
              <w:t>{%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if </w:t>
            </w:r>
            <w:r>
              <w:rPr>
                <w:noProof/>
                <w:lang w:val="en-US"/>
              </w:rPr>
              <w:t>CONTACT_TRANS</w:t>
            </w:r>
            <w:r w:rsidR="005C1D05">
              <w:rPr>
                <w:noProof/>
                <w:lang w:val="en-US"/>
              </w:rPr>
              <w:t>L</w:t>
            </w:r>
            <w:r>
              <w:rPr>
                <w:noProof/>
                <w:lang w:val="en-US"/>
              </w:rPr>
              <w:t>ATION %}</w:t>
            </w:r>
          </w:p>
          <w:p w14:paraId="3245E102" w14:textId="6C576314" w:rsidR="00764479" w:rsidRPr="00C04EB7" w:rsidRDefault="00764479" w:rsidP="00FB17A5">
            <w:pPr>
              <w:pStyle w:val="Nagwek3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{{CONTACT_TRANSLATION}}</w:t>
            </w:r>
            <w:r w:rsidR="00B27849" w:rsidRPr="00C04EB7">
              <w:rPr>
                <w:bCs/>
                <w:noProof/>
                <w:sz w:val="16"/>
                <w:szCs w:val="16"/>
                <w:lang w:val="en-US"/>
              </w:rPr>
              <w:t>{% if PHONE %}</w:t>
            </w:r>
          </w:p>
          <w:p w14:paraId="3DD5E058" w14:textId="0177CF46" w:rsidR="00764479" w:rsidRPr="00C04EB7" w:rsidRDefault="00764479" w:rsidP="00FB17A5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 w:rsidRPr="00C04EB7">
              <w:rPr>
                <w:b/>
                <w:bCs/>
                <w:noProof/>
                <w:sz w:val="16"/>
                <w:szCs w:val="16"/>
                <w:lang w:val="en-US"/>
              </w:rPr>
              <w:t>{{PHONE_TRAN</w:t>
            </w:r>
            <w:r>
              <w:rPr>
                <w:b/>
                <w:bCs/>
                <w:noProof/>
                <w:sz w:val="16"/>
                <w:szCs w:val="16"/>
                <w:lang w:val="en-US"/>
              </w:rPr>
              <w:t>SLATION}}</w:t>
            </w:r>
          </w:p>
          <w:p w14:paraId="510C68E8" w14:textId="60E0C6A2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C04EB7">
              <w:rPr>
                <w:noProof/>
                <w:sz w:val="16"/>
                <w:szCs w:val="16"/>
                <w:lang w:val="en-US" w:bidi="pl-PL"/>
              </w:rPr>
              <w:t>{</w:t>
            </w:r>
            <w:r>
              <w:rPr>
                <w:noProof/>
                <w:sz w:val="16"/>
                <w:szCs w:val="16"/>
                <w:lang w:val="en-US" w:bidi="pl-PL"/>
              </w:rPr>
              <w:t>{PHONE}}{% endif %}</w:t>
            </w:r>
            <w:r w:rsidR="005C1D05" w:rsidRPr="00C04EB7">
              <w:rPr>
                <w:b/>
                <w:bCs/>
                <w:noProof/>
                <w:sz w:val="16"/>
                <w:szCs w:val="16"/>
                <w:lang w:val="en-US"/>
              </w:rPr>
              <w:t>{% if EMAIL</w:t>
            </w:r>
            <w:r w:rsidR="005C1D05">
              <w:rPr>
                <w:b/>
                <w:bCs/>
                <w:noProof/>
                <w:sz w:val="16"/>
                <w:szCs w:val="16"/>
                <w:lang w:val="en-US"/>
              </w:rPr>
              <w:t xml:space="preserve"> %}</w:t>
            </w:r>
          </w:p>
          <w:p w14:paraId="64217D6C" w14:textId="77777777" w:rsidR="00764479" w:rsidRPr="007B62DF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</w:p>
          <w:p w14:paraId="73D57CB6" w14:textId="3B7FBAC3" w:rsidR="00764479" w:rsidRPr="00C04EB7" w:rsidRDefault="005C1D05" w:rsidP="00FB17A5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>
              <w:rPr>
                <w:b/>
                <w:bCs/>
                <w:noProof/>
                <w:sz w:val="16"/>
                <w:szCs w:val="16"/>
                <w:lang w:val="en-US"/>
              </w:rPr>
              <w:t>{{</w:t>
            </w:r>
            <w:r w:rsidR="00764479" w:rsidRPr="00C04EB7">
              <w:rPr>
                <w:b/>
                <w:bCs/>
                <w:noProof/>
                <w:sz w:val="16"/>
                <w:szCs w:val="16"/>
                <w:lang w:val="en-US"/>
              </w:rPr>
              <w:t>EMAIL</w:t>
            </w:r>
            <w:r w:rsidR="00764479">
              <w:rPr>
                <w:b/>
                <w:bCs/>
                <w:noProof/>
                <w:sz w:val="16"/>
                <w:szCs w:val="16"/>
                <w:lang w:val="en-US"/>
              </w:rPr>
              <w:t>_TRANSLATION}}</w:t>
            </w:r>
          </w:p>
          <w:p w14:paraId="601E4235" w14:textId="5F0E09E4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{{EMAIL}}{% endif %}</w:t>
            </w:r>
            <w:r w:rsidR="005C1D05" w:rsidRPr="00C04EB7">
              <w:rPr>
                <w:b/>
                <w:bCs/>
                <w:noProof/>
                <w:sz w:val="16"/>
                <w:szCs w:val="16"/>
                <w:lang w:val="en-US"/>
              </w:rPr>
              <w:t xml:space="preserve">{% if </w:t>
            </w:r>
            <w:r w:rsidR="005C1D05">
              <w:rPr>
                <w:b/>
                <w:bCs/>
                <w:noProof/>
                <w:sz w:val="16"/>
                <w:szCs w:val="16"/>
                <w:lang w:val="en-US"/>
              </w:rPr>
              <w:t>ADDRESS %}</w:t>
            </w:r>
          </w:p>
          <w:p w14:paraId="52A34E7E" w14:textId="77777777" w:rsidR="005C1D05" w:rsidRDefault="005C1D05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45BF2611" w14:textId="53237CD4" w:rsidR="005C1D05" w:rsidRPr="00C04EB7" w:rsidRDefault="005C1D05" w:rsidP="00FB17A5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>
              <w:rPr>
                <w:b/>
                <w:bCs/>
                <w:noProof/>
                <w:sz w:val="16"/>
                <w:szCs w:val="16"/>
                <w:lang w:val="en-US"/>
              </w:rPr>
              <w:t>{{ADDRESS_TRANSLATION}}</w:t>
            </w:r>
          </w:p>
          <w:p w14:paraId="50722340" w14:textId="581B3E5E" w:rsidR="005C1D05" w:rsidRDefault="005C1D05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{{ADDRESS}}{% endif %}{% if LINK_1 %}</w:t>
            </w:r>
          </w:p>
          <w:p w14:paraId="03DEE145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53938B9B" w14:textId="7BDAF594" w:rsidR="00764479" w:rsidRDefault="00764479" w:rsidP="00FB17A5">
            <w:pPr>
              <w:pStyle w:val="Szczegykontaktu"/>
              <w:numPr>
                <w:ilvl w:val="0"/>
                <w:numId w:val="6"/>
              </w:numPr>
              <w:rPr>
                <w:sz w:val="16"/>
                <w:szCs w:val="16"/>
                <w:lang w:val="en-US"/>
              </w:rPr>
            </w:pPr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{{LINK_1</w:t>
            </w:r>
            <w:proofErr w:type="gramStart"/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}}</w:t>
            </w:r>
            <w:r w:rsidRPr="00C04EB7">
              <w:rPr>
                <w:sz w:val="16"/>
                <w:szCs w:val="16"/>
                <w:lang w:val="en-US"/>
              </w:rPr>
              <w:t>{</w:t>
            </w:r>
            <w:proofErr w:type="gramEnd"/>
            <w:r w:rsidRPr="00C04EB7">
              <w:rPr>
                <w:sz w:val="16"/>
                <w:szCs w:val="16"/>
                <w:lang w:val="en-US"/>
              </w:rPr>
              <w:t>%endif %}{% if LINK_2 %}</w:t>
            </w:r>
          </w:p>
          <w:p w14:paraId="15BC3209" w14:textId="1A0C3557" w:rsidR="00764479" w:rsidRDefault="00764479" w:rsidP="00FB17A5">
            <w:pPr>
              <w:pStyle w:val="Szczegykontaktu"/>
              <w:numPr>
                <w:ilvl w:val="0"/>
                <w:numId w:val="6"/>
              </w:numPr>
              <w:rPr>
                <w:sz w:val="16"/>
                <w:szCs w:val="16"/>
                <w:lang w:val="en-US"/>
              </w:rPr>
            </w:pPr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{{LINK_</w:t>
            </w:r>
            <w:r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2</w:t>
            </w:r>
            <w:proofErr w:type="gramStart"/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}}</w:t>
            </w:r>
            <w:r w:rsidRPr="00C04EB7">
              <w:rPr>
                <w:sz w:val="16"/>
                <w:szCs w:val="16"/>
                <w:lang w:val="en-US"/>
              </w:rPr>
              <w:t>{</w:t>
            </w:r>
            <w:proofErr w:type="gramEnd"/>
            <w:r w:rsidRPr="00C04EB7">
              <w:rPr>
                <w:sz w:val="16"/>
                <w:szCs w:val="16"/>
                <w:lang w:val="en-US"/>
              </w:rPr>
              <w:t>%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C04EB7">
              <w:rPr>
                <w:sz w:val="16"/>
                <w:szCs w:val="16"/>
                <w:lang w:val="en-US"/>
              </w:rPr>
              <w:t>endif %}{% if LINK_</w:t>
            </w:r>
            <w:r>
              <w:rPr>
                <w:sz w:val="16"/>
                <w:szCs w:val="16"/>
                <w:lang w:val="en-US"/>
              </w:rPr>
              <w:t>3</w:t>
            </w:r>
            <w:r w:rsidRPr="00C04EB7">
              <w:rPr>
                <w:sz w:val="16"/>
                <w:szCs w:val="16"/>
                <w:lang w:val="en-US"/>
              </w:rPr>
              <w:t xml:space="preserve"> %}</w:t>
            </w:r>
          </w:p>
          <w:p w14:paraId="58AA01AA" w14:textId="616706C5" w:rsidR="00764479" w:rsidRDefault="00764479" w:rsidP="00FB17A5">
            <w:pPr>
              <w:pStyle w:val="Szczegykontaktu"/>
              <w:numPr>
                <w:ilvl w:val="0"/>
                <w:numId w:val="6"/>
              </w:numPr>
              <w:rPr>
                <w:sz w:val="16"/>
                <w:szCs w:val="16"/>
                <w:lang w:val="en-US"/>
              </w:rPr>
            </w:pPr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{{LINK_</w:t>
            </w:r>
            <w:r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3</w:t>
            </w:r>
            <w:proofErr w:type="gramStart"/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}}</w:t>
            </w:r>
            <w:r w:rsidRPr="00C04EB7">
              <w:rPr>
                <w:sz w:val="16"/>
                <w:szCs w:val="16"/>
                <w:lang w:val="en-US"/>
              </w:rPr>
              <w:t>{</w:t>
            </w:r>
            <w:proofErr w:type="gramEnd"/>
            <w:r w:rsidRPr="00C04EB7">
              <w:rPr>
                <w:sz w:val="16"/>
                <w:szCs w:val="16"/>
                <w:lang w:val="en-US"/>
              </w:rPr>
              <w:t>%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C04EB7">
              <w:rPr>
                <w:sz w:val="16"/>
                <w:szCs w:val="16"/>
                <w:lang w:val="en-US"/>
              </w:rPr>
              <w:t>endif %}{% if LINK_</w:t>
            </w:r>
            <w:r>
              <w:rPr>
                <w:sz w:val="16"/>
                <w:szCs w:val="16"/>
                <w:lang w:val="en-US"/>
              </w:rPr>
              <w:t>4</w:t>
            </w:r>
            <w:r w:rsidRPr="00C04EB7">
              <w:rPr>
                <w:sz w:val="16"/>
                <w:szCs w:val="16"/>
                <w:lang w:val="en-US"/>
              </w:rPr>
              <w:t xml:space="preserve"> %}</w:t>
            </w:r>
          </w:p>
          <w:p w14:paraId="093D5C60" w14:textId="487BAE4C" w:rsidR="00764479" w:rsidRDefault="00764479" w:rsidP="00FB17A5">
            <w:pPr>
              <w:pStyle w:val="Szczegykontaktu"/>
              <w:numPr>
                <w:ilvl w:val="0"/>
                <w:numId w:val="6"/>
              </w:numPr>
              <w:rPr>
                <w:sz w:val="16"/>
                <w:szCs w:val="16"/>
                <w:lang w:val="en-US"/>
              </w:rPr>
            </w:pPr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{{LINK_</w:t>
            </w:r>
            <w:r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4</w:t>
            </w:r>
            <w:proofErr w:type="gramStart"/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}}</w:t>
            </w:r>
            <w:r w:rsidRPr="00C04EB7">
              <w:rPr>
                <w:sz w:val="16"/>
                <w:szCs w:val="16"/>
                <w:lang w:val="en-US"/>
              </w:rPr>
              <w:t>{</w:t>
            </w:r>
            <w:proofErr w:type="gramEnd"/>
            <w:r w:rsidRPr="00C04EB7">
              <w:rPr>
                <w:sz w:val="16"/>
                <w:szCs w:val="16"/>
                <w:lang w:val="en-US"/>
              </w:rPr>
              <w:t>%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C04EB7">
              <w:rPr>
                <w:sz w:val="16"/>
                <w:szCs w:val="16"/>
                <w:lang w:val="en-US"/>
              </w:rPr>
              <w:t>endif %}{% if LINK_</w:t>
            </w:r>
            <w:r>
              <w:rPr>
                <w:sz w:val="16"/>
                <w:szCs w:val="16"/>
                <w:lang w:val="en-US"/>
              </w:rPr>
              <w:t>5</w:t>
            </w:r>
            <w:r w:rsidRPr="00C04EB7">
              <w:rPr>
                <w:sz w:val="16"/>
                <w:szCs w:val="16"/>
                <w:lang w:val="en-US"/>
              </w:rPr>
              <w:t xml:space="preserve"> %}</w:t>
            </w:r>
          </w:p>
          <w:p w14:paraId="120D8E0B" w14:textId="77777777" w:rsidR="00764479" w:rsidRPr="00C04EB7" w:rsidRDefault="00764479" w:rsidP="00FB17A5">
            <w:pPr>
              <w:pStyle w:val="Szczegykontaktu"/>
              <w:numPr>
                <w:ilvl w:val="0"/>
                <w:numId w:val="6"/>
              </w:numPr>
              <w:rPr>
                <w:sz w:val="16"/>
                <w:szCs w:val="16"/>
                <w:lang w:val="en-US"/>
              </w:rPr>
            </w:pPr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{{LINK_</w:t>
            </w:r>
            <w:r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5</w:t>
            </w:r>
            <w:proofErr w:type="gramStart"/>
            <w:r w:rsidRPr="00C04EB7">
              <w:rPr>
                <w:color w:val="B85A22" w:themeColor="accent2" w:themeShade="BF"/>
                <w:sz w:val="16"/>
                <w:szCs w:val="16"/>
                <w:u w:val="single"/>
                <w:lang w:val="en-US"/>
              </w:rPr>
              <w:t>}}</w:t>
            </w:r>
            <w:r w:rsidRPr="00C04EB7">
              <w:rPr>
                <w:sz w:val="16"/>
                <w:szCs w:val="16"/>
                <w:lang w:val="en-US"/>
              </w:rPr>
              <w:t>{</w:t>
            </w:r>
            <w:proofErr w:type="gramEnd"/>
            <w:r w:rsidRPr="00C04EB7">
              <w:rPr>
                <w:sz w:val="16"/>
                <w:szCs w:val="16"/>
                <w:lang w:val="en-US"/>
              </w:rPr>
              <w:t>%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C04EB7">
              <w:rPr>
                <w:sz w:val="16"/>
                <w:szCs w:val="16"/>
                <w:lang w:val="en-US"/>
              </w:rPr>
              <w:t xml:space="preserve">endif %}{% </w:t>
            </w:r>
            <w:r>
              <w:rPr>
                <w:sz w:val="16"/>
                <w:szCs w:val="16"/>
                <w:lang w:val="en-US"/>
              </w:rPr>
              <w:t>endif</w:t>
            </w:r>
            <w:r w:rsidRPr="00C04EB7">
              <w:rPr>
                <w:sz w:val="16"/>
                <w:szCs w:val="16"/>
                <w:lang w:val="en-US"/>
              </w:rPr>
              <w:t xml:space="preserve"> %}</w:t>
            </w:r>
            <w:r>
              <w:rPr>
                <w:sz w:val="16"/>
                <w:szCs w:val="16"/>
                <w:lang w:val="en-US"/>
              </w:rPr>
              <w:t>{% if TRAITS_TRANSLATION %}</w:t>
            </w:r>
          </w:p>
          <w:p w14:paraId="2D0EF432" w14:textId="77777777" w:rsidR="00764479" w:rsidRPr="004E1688" w:rsidRDefault="00764479" w:rsidP="00FB17A5">
            <w:pPr>
              <w:pStyle w:val="Nagwek3"/>
              <w:rPr>
                <w:noProof/>
              </w:rPr>
            </w:pPr>
            <w:bookmarkStart w:id="0" w:name="OLE_LINK12"/>
            <w:r>
              <w:rPr>
                <w:noProof/>
                <w:lang w:bidi="pl-PL"/>
              </w:rPr>
              <w:t>{{TRAITS_TRANSLATION}}</w:t>
            </w:r>
          </w:p>
          <w:bookmarkEnd w:id="0"/>
          <w:p w14:paraId="31BADE7C" w14:textId="77777777" w:rsidR="00764479" w:rsidRPr="004E1688" w:rsidRDefault="00764479" w:rsidP="00FB17A5">
            <w:pPr>
              <w:pStyle w:val="Akapitzlist"/>
              <w:numPr>
                <w:ilvl w:val="0"/>
                <w:numId w:val="4"/>
              </w:numPr>
              <w:rPr>
                <w:sz w:val="16"/>
                <w:szCs w:val="16"/>
                <w:lang w:val="en-US"/>
              </w:rPr>
            </w:pPr>
            <w:r w:rsidRPr="004E1688">
              <w:rPr>
                <w:sz w:val="16"/>
                <w:szCs w:val="16"/>
                <w:lang w:val="en-US"/>
              </w:rPr>
              <w:t>{{TRAIT_1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if TRAIT_2 %}</w:t>
            </w:r>
          </w:p>
          <w:p w14:paraId="68F5F6FD" w14:textId="77777777" w:rsidR="00764479" w:rsidRPr="004E1688" w:rsidRDefault="00764479" w:rsidP="00FB17A5">
            <w:pPr>
              <w:pStyle w:val="Akapitzlist"/>
              <w:numPr>
                <w:ilvl w:val="0"/>
                <w:numId w:val="4"/>
              </w:numPr>
              <w:rPr>
                <w:sz w:val="16"/>
                <w:szCs w:val="16"/>
                <w:lang w:val="en-US"/>
              </w:rPr>
            </w:pPr>
            <w:r w:rsidRPr="004E1688">
              <w:rPr>
                <w:sz w:val="16"/>
                <w:szCs w:val="16"/>
                <w:lang w:val="en-US"/>
              </w:rPr>
              <w:t>{{TRAIT_2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if TRAIT_3 %}</w:t>
            </w:r>
          </w:p>
          <w:p w14:paraId="3F112DBD" w14:textId="77777777" w:rsidR="00764479" w:rsidRPr="004E1688" w:rsidRDefault="00764479" w:rsidP="00FB17A5">
            <w:pPr>
              <w:pStyle w:val="Akapitzlist"/>
              <w:numPr>
                <w:ilvl w:val="0"/>
                <w:numId w:val="4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sz w:val="16"/>
                <w:szCs w:val="16"/>
                <w:lang w:val="en-US"/>
              </w:rPr>
              <w:t>{{TRAIT_3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if TRAIT_4 %}</w:t>
            </w:r>
          </w:p>
          <w:p w14:paraId="11147FBC" w14:textId="77777777" w:rsidR="00764479" w:rsidRPr="004E1688" w:rsidRDefault="00764479" w:rsidP="00FB17A5">
            <w:pPr>
              <w:pStyle w:val="Akapitzlist"/>
              <w:numPr>
                <w:ilvl w:val="0"/>
                <w:numId w:val="4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sz w:val="16"/>
                <w:szCs w:val="16"/>
                <w:lang w:val="en-US"/>
              </w:rPr>
              <w:t>{{TRAIT_4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if TRAIT_5 %}</w:t>
            </w:r>
          </w:p>
          <w:p w14:paraId="5A74FB21" w14:textId="77777777" w:rsidR="00764479" w:rsidRPr="004E1688" w:rsidRDefault="00764479" w:rsidP="00FB17A5">
            <w:pPr>
              <w:pStyle w:val="Akapitzlist"/>
              <w:numPr>
                <w:ilvl w:val="0"/>
                <w:numId w:val="4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sz w:val="16"/>
                <w:szCs w:val="16"/>
                <w:lang w:val="en-US"/>
              </w:rPr>
              <w:t>{{TRAIT_5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endif %}{% if LANGUAGES_TRANSLATION %}</w:t>
            </w:r>
          </w:p>
          <w:p w14:paraId="54D304CB" w14:textId="77777777" w:rsidR="00764479" w:rsidRPr="004E1688" w:rsidRDefault="00764479" w:rsidP="00FB17A5">
            <w:pPr>
              <w:pStyle w:val="Nagwek3"/>
              <w:rPr>
                <w:noProof/>
                <w:lang w:val="en-US" w:bidi="pl-PL"/>
              </w:rPr>
            </w:pPr>
            <w:r w:rsidRPr="004E1688">
              <w:rPr>
                <w:noProof/>
                <w:lang w:val="en-US" w:bidi="pl-PL"/>
              </w:rPr>
              <w:t>{{LANGUAGES_TRANSLATION}}</w:t>
            </w:r>
          </w:p>
          <w:p w14:paraId="3E6BB77D" w14:textId="77777777" w:rsidR="00764479" w:rsidRPr="004E1688" w:rsidRDefault="00764479" w:rsidP="00FB17A5">
            <w:pPr>
              <w:pStyle w:val="Akapitzlist"/>
              <w:numPr>
                <w:ilvl w:val="0"/>
                <w:numId w:val="3"/>
              </w:numPr>
              <w:rPr>
                <w:sz w:val="16"/>
                <w:szCs w:val="16"/>
                <w:lang w:val="en-US"/>
              </w:rPr>
            </w:pPr>
            <w:r w:rsidRPr="004E1688">
              <w:rPr>
                <w:sz w:val="16"/>
                <w:szCs w:val="16"/>
                <w:lang w:val="en-US"/>
              </w:rPr>
              <w:t>{{LANG_1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if LANG_2 %}</w:t>
            </w:r>
          </w:p>
          <w:p w14:paraId="456B04C9" w14:textId="77777777" w:rsidR="00764479" w:rsidRPr="004E1688" w:rsidRDefault="00764479" w:rsidP="00FB17A5">
            <w:pPr>
              <w:pStyle w:val="Akapitzlist"/>
              <w:numPr>
                <w:ilvl w:val="0"/>
                <w:numId w:val="3"/>
              </w:numPr>
              <w:rPr>
                <w:sz w:val="16"/>
                <w:szCs w:val="16"/>
                <w:lang w:val="en-US"/>
              </w:rPr>
            </w:pPr>
            <w:r w:rsidRPr="004E1688">
              <w:rPr>
                <w:sz w:val="16"/>
                <w:szCs w:val="16"/>
                <w:lang w:val="en-US"/>
              </w:rPr>
              <w:t>{{LANG_2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if LANG_3 %}</w:t>
            </w:r>
          </w:p>
          <w:p w14:paraId="35A36CB6" w14:textId="77777777" w:rsidR="00764479" w:rsidRPr="004E1688" w:rsidRDefault="00764479" w:rsidP="00FB17A5">
            <w:pPr>
              <w:pStyle w:val="Akapitzlist"/>
              <w:numPr>
                <w:ilvl w:val="0"/>
                <w:numId w:val="3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sz w:val="16"/>
                <w:szCs w:val="16"/>
                <w:lang w:val="en-US"/>
              </w:rPr>
              <w:t>{{LANG_3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if LANG_4 %}</w:t>
            </w:r>
          </w:p>
          <w:p w14:paraId="598E45DA" w14:textId="77777777" w:rsidR="00764479" w:rsidRPr="004E1688" w:rsidRDefault="00764479" w:rsidP="00FB17A5">
            <w:pPr>
              <w:pStyle w:val="Akapitzlist"/>
              <w:numPr>
                <w:ilvl w:val="0"/>
                <w:numId w:val="3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sz w:val="16"/>
                <w:szCs w:val="16"/>
                <w:lang w:val="en-US"/>
              </w:rPr>
              <w:t>{{LANG_4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if LANG_5 %}</w:t>
            </w:r>
          </w:p>
          <w:p w14:paraId="421A9DD4" w14:textId="77777777" w:rsidR="00764479" w:rsidRPr="004E1688" w:rsidRDefault="00764479" w:rsidP="00FB17A5">
            <w:pPr>
              <w:pStyle w:val="Akapitzlist"/>
              <w:numPr>
                <w:ilvl w:val="0"/>
                <w:numId w:val="3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sz w:val="16"/>
                <w:szCs w:val="16"/>
                <w:lang w:val="en-US"/>
              </w:rPr>
              <w:t>{{LANG_5</w:t>
            </w:r>
            <w:proofErr w:type="gramStart"/>
            <w:r w:rsidRPr="004E1688">
              <w:rPr>
                <w:sz w:val="16"/>
                <w:szCs w:val="16"/>
                <w:lang w:val="en-US"/>
              </w:rPr>
              <w:t>}}{</w:t>
            </w:r>
            <w:proofErr w:type="gramEnd"/>
            <w:r w:rsidRPr="004E1688">
              <w:rPr>
                <w:sz w:val="16"/>
                <w:szCs w:val="16"/>
                <w:lang w:val="en-US"/>
              </w:rPr>
              <w:t>% endif %}{% endif %}</w:t>
            </w:r>
          </w:p>
          <w:p w14:paraId="12259B7F" w14:textId="77777777" w:rsidR="00764479" w:rsidRPr="001C5C1A" w:rsidRDefault="00764479" w:rsidP="00FB17A5">
            <w:pPr>
              <w:rPr>
                <w:noProof/>
              </w:rPr>
            </w:pPr>
          </w:p>
        </w:tc>
        <w:tc>
          <w:tcPr>
            <w:tcW w:w="720" w:type="dxa"/>
          </w:tcPr>
          <w:p w14:paraId="47CB0392" w14:textId="77777777" w:rsidR="00764479" w:rsidRPr="00110259" w:rsidRDefault="00764479" w:rsidP="00FB17A5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p w14:paraId="5254C6DD" w14:textId="1AF2D750" w:rsidR="00764479" w:rsidRPr="004E1688" w:rsidRDefault="00764479" w:rsidP="00FB17A5">
            <w:pPr>
              <w:pStyle w:val="Nagwek2"/>
              <w:rPr>
                <w:noProof/>
                <w:lang w:val="en-US"/>
              </w:rPr>
            </w:pPr>
            <w:r w:rsidRPr="004E1688">
              <w:rPr>
                <w:noProof/>
                <w:lang w:val="en-US"/>
              </w:rPr>
              <w:t xml:space="preserve">{% </w:t>
            </w:r>
            <w:r w:rsidRPr="004E1688">
              <w:rPr>
                <w:rFonts w:cs="Times New Roman (Nagłówki CS)"/>
                <w:caps w:val="0"/>
                <w:noProof/>
                <w:lang w:val="en-US"/>
              </w:rPr>
              <w:t>if</w:t>
            </w:r>
            <w:r w:rsidRPr="004E1688">
              <w:rPr>
                <w:noProof/>
                <w:lang w:val="en-US"/>
              </w:rPr>
              <w:t xml:space="preserve"> EXPERIENCE_TRANSLATION %}{{</w:t>
            </w:r>
            <w:r>
              <w:rPr>
                <w:noProof/>
                <w:lang w:val="en-US"/>
              </w:rPr>
              <w:t>EXPERIENCE_TRANSLATION}}</w:t>
            </w:r>
          </w:p>
          <w:p w14:paraId="195DE96C" w14:textId="77777777" w:rsidR="00764479" w:rsidRDefault="00764479" w:rsidP="00FB17A5">
            <w:pPr>
              <w:pStyle w:val="Nagwek4"/>
              <w:rPr>
                <w:noProof/>
                <w:sz w:val="16"/>
                <w:szCs w:val="16"/>
                <w:lang w:val="en-US" w:bidi="pl-PL"/>
              </w:rPr>
            </w:pPr>
            <w:bookmarkStart w:id="1" w:name="OLE_LINK2"/>
            <w:r w:rsidRPr="004E1688">
              <w:rPr>
                <w:noProof/>
                <w:sz w:val="16"/>
                <w:szCs w:val="16"/>
                <w:lang w:val="en-US" w:bidi="pl-PL"/>
              </w:rPr>
              <w:t>{% if EXP_1_TITLE %}{{EXP_1_T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42D0A59B" w14:textId="77777777" w:rsidR="00764479" w:rsidRPr="004E1688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 w:rsidRPr="004E1688">
              <w:rPr>
                <w:noProof/>
                <w:sz w:val="16"/>
                <w:szCs w:val="16"/>
                <w:lang w:val="en-US" w:bidi="pl-PL"/>
              </w:rPr>
              <w:t>{% if EXP_1_</w:t>
            </w:r>
            <w:r>
              <w:rPr>
                <w:noProof/>
                <w:sz w:val="16"/>
                <w:szCs w:val="16"/>
                <w:lang w:val="en-US" w:bidi="pl-PL"/>
              </w:rPr>
              <w:t>COMPANY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 %}{{EXP_1_</w:t>
            </w:r>
            <w:r>
              <w:rPr>
                <w:noProof/>
                <w:sz w:val="16"/>
                <w:szCs w:val="16"/>
                <w:lang w:val="en-US" w:bidi="pl-PL"/>
              </w:rPr>
              <w:t>COMPANY}}{% endif %}</w:t>
            </w:r>
          </w:p>
          <w:bookmarkEnd w:id="1"/>
          <w:p w14:paraId="596E0F30" w14:textId="77777777" w:rsidR="00764479" w:rsidRPr="002A50D4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{% if EXP_1_PERIOD %}{{EXP_1_PERIOD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6E498325" w14:textId="77777777" w:rsidR="00764479" w:rsidRPr="002A50D4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{{EXP_1_DESC}}{% endif %}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_TITLE %}</w:t>
            </w:r>
          </w:p>
          <w:p w14:paraId="15391310" w14:textId="77777777" w:rsidR="00764479" w:rsidRPr="002A50D4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499D0096" w14:textId="77777777" w:rsidR="00764479" w:rsidRDefault="00764479" w:rsidP="00FB17A5">
            <w:pPr>
              <w:pStyle w:val="Nagwek4"/>
              <w:rPr>
                <w:noProof/>
                <w:sz w:val="16"/>
                <w:szCs w:val="16"/>
                <w:lang w:val="en-US" w:bidi="pl-PL"/>
              </w:rPr>
            </w:pPr>
            <w:r w:rsidRPr="004E1688">
              <w:rPr>
                <w:noProof/>
                <w:sz w:val="16"/>
                <w:szCs w:val="16"/>
                <w:lang w:val="en-US" w:bidi="pl-PL"/>
              </w:rPr>
              <w:t>{{EXP_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272C680A" w14:textId="77777777" w:rsidR="00764479" w:rsidRPr="004E1688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 w:rsidRPr="004E1688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COMPANY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 %}</w:t>
            </w:r>
            <w:r>
              <w:rPr>
                <w:noProof/>
                <w:sz w:val="16"/>
                <w:szCs w:val="16"/>
                <w:lang w:val="en-US" w:bidi="pl-PL"/>
              </w:rPr>
              <w:t>{{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COMPANY}}{% endif %}</w:t>
            </w:r>
          </w:p>
          <w:p w14:paraId="6DA01089" w14:textId="77777777" w:rsidR="00764479" w:rsidRPr="002A50D4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_PERIOD %}{{EXP_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30A74DDC" w14:textId="77777777" w:rsidR="00764479" w:rsidRPr="002A50D4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{{EXP_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_DESC}}{% endif %}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_TITLE %}</w:t>
            </w:r>
          </w:p>
          <w:p w14:paraId="1D62AE97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6DD09D23" w14:textId="77777777" w:rsidR="00764479" w:rsidRDefault="00764479" w:rsidP="00FB17A5">
            <w:pPr>
              <w:pStyle w:val="Nagwek4"/>
              <w:rPr>
                <w:noProof/>
                <w:sz w:val="16"/>
                <w:szCs w:val="16"/>
                <w:lang w:val="en-US" w:bidi="pl-PL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77293016" w14:textId="77777777" w:rsidR="00764479" w:rsidRPr="004E1688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 w:rsidRPr="004E1688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COMPANY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 %}{{EXP_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COMPANY}}{% endif %}</w:t>
            </w:r>
          </w:p>
          <w:p w14:paraId="0226BD3F" w14:textId="77777777" w:rsidR="00764479" w:rsidRPr="002A50D4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_PERIOD %}{{EXP_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2336DA1A" w14:textId="77777777" w:rsidR="00764479" w:rsidRPr="002A50D4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{{EXP_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_DESC}}{% endif %}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{</w:t>
            </w:r>
            <w:r>
              <w:rPr>
                <w:noProof/>
                <w:sz w:val="16"/>
                <w:szCs w:val="16"/>
                <w:lang w:val="en-US" w:bidi="pl-PL"/>
              </w:rPr>
              <w:t>%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 if 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_TITLE %}</w:t>
            </w:r>
          </w:p>
          <w:p w14:paraId="0A59E47A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359EDC4F" w14:textId="77777777" w:rsidR="00764479" w:rsidRDefault="00764479" w:rsidP="00FB17A5">
            <w:pPr>
              <w:pStyle w:val="Nagwek4"/>
              <w:rPr>
                <w:noProof/>
                <w:sz w:val="16"/>
                <w:szCs w:val="16"/>
                <w:lang w:val="en-US" w:bidi="pl-PL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2A76A12F" w14:textId="77777777" w:rsidR="00764479" w:rsidRPr="004E1688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 w:rsidRPr="004E1688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COMPANY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 %}{{EXP_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COMPANY}}{% endif %}</w:t>
            </w:r>
          </w:p>
          <w:p w14:paraId="241263CA" w14:textId="77777777" w:rsidR="00764479" w:rsidRPr="002A50D4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{% if 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_PERIOD %}{{EXP_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708AFC72" w14:textId="77777777" w:rsidR="00764479" w:rsidRPr="00477BD6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2A50D4">
              <w:rPr>
                <w:noProof/>
                <w:sz w:val="16"/>
                <w:szCs w:val="16"/>
                <w:lang w:val="en-US" w:bidi="pl-PL"/>
              </w:rPr>
              <w:t>{{EXP_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2A50D4">
              <w:rPr>
                <w:noProof/>
                <w:sz w:val="16"/>
                <w:szCs w:val="16"/>
                <w:lang w:val="en-US" w:bidi="pl-PL"/>
              </w:rPr>
              <w:t>_DESC}}{% endif %}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{% </w:t>
            </w:r>
            <w:r>
              <w:rPr>
                <w:noProof/>
                <w:sz w:val="16"/>
                <w:szCs w:val="16"/>
                <w:lang w:val="en-US" w:bidi="pl-PL"/>
              </w:rPr>
              <w:t>endif</w:t>
            </w:r>
            <w:r w:rsidRPr="004E1688">
              <w:rPr>
                <w:noProof/>
                <w:sz w:val="16"/>
                <w:szCs w:val="16"/>
                <w:lang w:val="en-US" w:bidi="pl-PL"/>
              </w:rPr>
              <w:t xml:space="preserve"> %}</w:t>
            </w:r>
            <w:r>
              <w:rPr>
                <w:noProof/>
                <w:sz w:val="16"/>
                <w:szCs w:val="16"/>
                <w:lang w:val="en-US" w:bidi="pl-PL"/>
              </w:rPr>
              <w:t>{% if EDUCATION_TRANSLATION %}</w:t>
            </w:r>
            <w:bookmarkStart w:id="2" w:name="OLE_LINK5"/>
          </w:p>
          <w:bookmarkEnd w:id="2"/>
          <w:p w14:paraId="1F0386DF" w14:textId="77777777" w:rsidR="00764479" w:rsidRPr="007B62DF" w:rsidRDefault="00764479" w:rsidP="00FB17A5">
            <w:pPr>
              <w:pStyle w:val="Nagwek2"/>
              <w:rPr>
                <w:noProof/>
                <w:lang w:val="en-US"/>
              </w:rPr>
            </w:pPr>
            <w:r w:rsidRPr="007B62DF">
              <w:rPr>
                <w:noProof/>
                <w:lang w:val="en-US"/>
              </w:rPr>
              <w:t>{{EDUCATION_TRANSLATION}}</w:t>
            </w:r>
          </w:p>
          <w:p w14:paraId="6559CA3D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{% if EDU_1_TITLE %}{{EDU_1_T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40B06CF6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{% if EDU_1_PERIOD %}{{EDU_1_PERIOD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4B50FB4C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{{EDU_1_DESC}}{%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%}{% if E</w:t>
            </w:r>
            <w:r>
              <w:rPr>
                <w:noProof/>
                <w:sz w:val="16"/>
                <w:szCs w:val="16"/>
                <w:lang w:val="en-US" w:bidi="pl-PL"/>
              </w:rPr>
              <w:t>DU_2_TITLE %}</w:t>
            </w:r>
          </w:p>
          <w:p w14:paraId="7CC57BF5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3F314EAE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EDU_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61A4399B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{% if EDU_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 %}{{EDU_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7442EBB0" w14:textId="77777777" w:rsidR="00764479" w:rsidRPr="00A13D73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{{EDU_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%}{% if E</w:t>
            </w:r>
            <w:r>
              <w:rPr>
                <w:noProof/>
                <w:sz w:val="16"/>
                <w:szCs w:val="16"/>
                <w:lang w:val="en-US" w:bidi="pl-PL"/>
              </w:rPr>
              <w:t>DU_3_TITLE %}</w:t>
            </w:r>
          </w:p>
          <w:p w14:paraId="4658ACDB" w14:textId="77777777" w:rsidR="00764479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</w:p>
          <w:p w14:paraId="52EC3961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EDU_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4B6226B0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{% if EDU_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 %}{{EDU_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0F730FB9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{{EDU_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%}{% if E</w:t>
            </w:r>
            <w:r>
              <w:rPr>
                <w:noProof/>
                <w:sz w:val="16"/>
                <w:szCs w:val="16"/>
                <w:lang w:val="en-US" w:bidi="pl-PL"/>
              </w:rPr>
              <w:t>DU_4_TITLE %}</w:t>
            </w:r>
          </w:p>
          <w:p w14:paraId="4C2EE141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3D846B88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EDU_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1C1E0FFC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{% if EDU_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 %}{{EDU_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4857E647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{{EDU_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%}</w:t>
            </w:r>
            <w:r>
              <w:rPr>
                <w:noProof/>
                <w:sz w:val="16"/>
                <w:szCs w:val="16"/>
                <w:lang w:val="en-US" w:bidi="pl-PL"/>
              </w:rPr>
              <w:t>{% endif %}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CERTIFICATES_TRANSLATION %}</w:t>
            </w:r>
          </w:p>
          <w:p w14:paraId="3ADFD225" w14:textId="77777777" w:rsidR="00764479" w:rsidRPr="00477BD6" w:rsidRDefault="00764479" w:rsidP="00FB17A5">
            <w:pPr>
              <w:pStyle w:val="Nagwek2"/>
              <w:rPr>
                <w:noProof/>
                <w:lang w:val="en-US"/>
              </w:rPr>
            </w:pPr>
            <w:r w:rsidRPr="00477BD6">
              <w:rPr>
                <w:noProof/>
                <w:lang w:val="en-US"/>
              </w:rPr>
              <w:t>{{</w:t>
            </w:r>
            <w:r>
              <w:rPr>
                <w:noProof/>
                <w:lang w:val="en-US"/>
              </w:rPr>
              <w:t>CERTIFICATES</w:t>
            </w:r>
            <w:r w:rsidRPr="00477BD6">
              <w:rPr>
                <w:noProof/>
                <w:lang w:val="en-US"/>
              </w:rPr>
              <w:t>_TRANSLATION}}</w:t>
            </w:r>
          </w:p>
          <w:p w14:paraId="378D9DF9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_1_TITLE %}{{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_1_T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4EF22CB4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_1_PERIOD %}{{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_1_PERIOD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3BA9C7AA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_1_DESC}}{%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%}{% if </w:t>
            </w:r>
            <w:r>
              <w:rPr>
                <w:noProof/>
                <w:sz w:val="16"/>
                <w:szCs w:val="16"/>
                <w:lang w:val="en-US" w:bidi="pl-PL"/>
              </w:rPr>
              <w:t>CERT_2_TITLE %}</w:t>
            </w:r>
          </w:p>
          <w:p w14:paraId="7B5D892A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4E640A3E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6EE9BB45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CERT_2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 %}{{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17C2429A" w14:textId="77777777" w:rsidR="00764479" w:rsidRPr="00A13D73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2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%}{% if </w:t>
            </w:r>
            <w:r>
              <w:rPr>
                <w:noProof/>
                <w:sz w:val="16"/>
                <w:szCs w:val="16"/>
                <w:lang w:val="en-US" w:bidi="pl-PL"/>
              </w:rPr>
              <w:t>CERT_3_TITLE %}</w:t>
            </w:r>
          </w:p>
          <w:p w14:paraId="1281BD14" w14:textId="77777777" w:rsidR="00764479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</w:p>
          <w:p w14:paraId="163F6569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{{CERT_3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19222904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lastRenderedPageBreak/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 %}{{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4E8C36F3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3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%}{% if </w:t>
            </w:r>
            <w:r>
              <w:rPr>
                <w:noProof/>
                <w:sz w:val="16"/>
                <w:szCs w:val="16"/>
                <w:lang w:val="en-US" w:bidi="pl-PL"/>
              </w:rPr>
              <w:t>CERT_4_TITLE %}</w:t>
            </w:r>
          </w:p>
          <w:p w14:paraId="7424E077" w14:textId="77777777" w:rsidR="00764479" w:rsidRDefault="00764479" w:rsidP="00FB17A5">
            <w:pPr>
              <w:rPr>
                <w:noProof/>
                <w:sz w:val="16"/>
                <w:szCs w:val="16"/>
                <w:lang w:val="en-US" w:bidi="pl-PL"/>
              </w:rPr>
            </w:pPr>
          </w:p>
          <w:p w14:paraId="45C42D6A" w14:textId="77777777" w:rsidR="00764479" w:rsidRPr="00A13D73" w:rsidRDefault="00764479" w:rsidP="00FB17A5">
            <w:pPr>
              <w:pStyle w:val="Nagwek4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 w:bidi="pl-PL"/>
              </w:rPr>
              <w:t>{{CERT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_T</w:t>
            </w:r>
            <w:r>
              <w:rPr>
                <w:noProof/>
                <w:sz w:val="16"/>
                <w:szCs w:val="16"/>
                <w:lang w:val="en-US" w:bidi="pl-PL"/>
              </w:rPr>
              <w:t>ITLE}}</w:t>
            </w:r>
          </w:p>
          <w:p w14:paraId="120F22D6" w14:textId="77777777" w:rsidR="00764479" w:rsidRPr="00A13D73" w:rsidRDefault="00764479" w:rsidP="00FB17A5">
            <w:pPr>
              <w:pStyle w:val="Data"/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 %}{{</w:t>
            </w:r>
            <w:r>
              <w:rPr>
                <w:noProof/>
                <w:sz w:val="16"/>
                <w:szCs w:val="16"/>
                <w:lang w:val="en-US" w:bidi="pl-PL"/>
              </w:rPr>
              <w:t>CERT_4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_PERIOD</w:t>
            </w:r>
            <w:r>
              <w:rPr>
                <w:noProof/>
                <w:sz w:val="16"/>
                <w:szCs w:val="16"/>
                <w:lang w:val="en-US" w:bidi="pl-PL"/>
              </w:rPr>
              <w:t>}}{% endif %}</w:t>
            </w:r>
          </w:p>
          <w:p w14:paraId="0F2992D7" w14:textId="1E6C9E58" w:rsidR="00764479" w:rsidRPr="00A13D73" w:rsidRDefault="00764479" w:rsidP="00FB17A5">
            <w:pPr>
              <w:rPr>
                <w:noProof/>
                <w:sz w:val="16"/>
                <w:szCs w:val="16"/>
                <w:lang w:val="en-US"/>
              </w:rPr>
            </w:pPr>
            <w:r w:rsidRPr="00A13D73">
              <w:rPr>
                <w:noProof/>
                <w:sz w:val="16"/>
                <w:szCs w:val="16"/>
                <w:lang w:val="en-US" w:bidi="pl-PL"/>
              </w:rPr>
              <w:t>{{</w:t>
            </w:r>
            <w:r>
              <w:rPr>
                <w:noProof/>
                <w:sz w:val="16"/>
                <w:szCs w:val="16"/>
                <w:lang w:val="en-US" w:bidi="pl-PL"/>
              </w:rPr>
              <w:t>CERT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</w:t>
            </w:r>
            <w:r>
              <w:rPr>
                <w:noProof/>
                <w:sz w:val="16"/>
                <w:szCs w:val="16"/>
                <w:lang w:val="en-US" w:bidi="pl-PL"/>
              </w:rPr>
              <w:t>4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_DESC}}{%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endif</w:t>
            </w:r>
            <w:r>
              <w:rPr>
                <w:noProof/>
                <w:sz w:val="16"/>
                <w:szCs w:val="16"/>
                <w:lang w:val="en-US" w:bidi="pl-PL"/>
              </w:rPr>
              <w:t xml:space="preserve"> 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>%}</w:t>
            </w:r>
            <w:r>
              <w:rPr>
                <w:noProof/>
                <w:sz w:val="16"/>
                <w:szCs w:val="16"/>
                <w:lang w:val="en-US" w:bidi="pl-PL"/>
              </w:rPr>
              <w:t>{% endif %}</w:t>
            </w:r>
            <w:r w:rsidRPr="00A13D73">
              <w:rPr>
                <w:noProof/>
                <w:sz w:val="16"/>
                <w:szCs w:val="16"/>
                <w:lang w:val="en-US" w:bidi="pl-PL"/>
              </w:rPr>
              <w:t xml:space="preserve">{% if </w:t>
            </w:r>
            <w:r>
              <w:rPr>
                <w:noProof/>
                <w:sz w:val="16"/>
                <w:szCs w:val="16"/>
                <w:lang w:val="en-US" w:bidi="pl-PL"/>
              </w:rPr>
              <w:t>KEY_SKILLS_TRANSLATION %}</w:t>
            </w:r>
          </w:p>
          <w:p w14:paraId="48F2F9C7" w14:textId="77777777" w:rsidR="00764479" w:rsidRDefault="00764479" w:rsidP="00FB17A5">
            <w:pPr>
              <w:pStyle w:val="Nagwek2"/>
              <w:rPr>
                <w:noProof/>
                <w:lang w:bidi="pl-PL"/>
              </w:rPr>
            </w:pPr>
            <w:r>
              <w:rPr>
                <w:noProof/>
                <w:lang w:bidi="pl-PL"/>
              </w:rPr>
              <w:t>{{KEY_SKILLS_TRANSLATION}}</w:t>
            </w:r>
          </w:p>
          <w:p w14:paraId="2C651F8F" w14:textId="77777777" w:rsidR="00764479" w:rsidRPr="00090D1E" w:rsidRDefault="00764479" w:rsidP="00FB17A5">
            <w:pPr>
              <w:pStyle w:val="Data"/>
              <w:numPr>
                <w:ilvl w:val="0"/>
                <w:numId w:val="5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090D1E">
              <w:rPr>
                <w:noProof/>
                <w:sz w:val="16"/>
                <w:szCs w:val="16"/>
                <w:lang w:val="en-US" w:bidi="pl-PL"/>
              </w:rPr>
              <w:t>{{KEY_SKILL_1}}{% if KEY_SKILL_2 %}</w:t>
            </w:r>
          </w:p>
          <w:p w14:paraId="3E7889BD" w14:textId="77777777" w:rsidR="00764479" w:rsidRPr="00090D1E" w:rsidRDefault="00764479" w:rsidP="00FB17A5">
            <w:pPr>
              <w:pStyle w:val="Data"/>
              <w:numPr>
                <w:ilvl w:val="0"/>
                <w:numId w:val="5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090D1E">
              <w:rPr>
                <w:noProof/>
                <w:sz w:val="16"/>
                <w:szCs w:val="16"/>
                <w:lang w:val="en-US" w:bidi="pl-PL"/>
              </w:rPr>
              <w:t>{{KEY_SKILL_2}}{% endif %}{% if KEY_SKILL_3 %}</w:t>
            </w:r>
          </w:p>
          <w:p w14:paraId="3148FADE" w14:textId="77777777" w:rsidR="00764479" w:rsidRPr="00090D1E" w:rsidRDefault="00764479" w:rsidP="00FB17A5">
            <w:pPr>
              <w:pStyle w:val="Data"/>
              <w:numPr>
                <w:ilvl w:val="0"/>
                <w:numId w:val="5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090D1E">
              <w:rPr>
                <w:noProof/>
                <w:sz w:val="16"/>
                <w:szCs w:val="16"/>
                <w:lang w:val="en-US" w:bidi="pl-PL"/>
              </w:rPr>
              <w:t>{{KEY_SKILL_3}}{% endif %}{% if KEY_SKILL_4 %}</w:t>
            </w:r>
          </w:p>
          <w:p w14:paraId="57CCDD01" w14:textId="77777777" w:rsidR="00764479" w:rsidRPr="00090D1E" w:rsidRDefault="00764479" w:rsidP="00FB17A5">
            <w:pPr>
              <w:pStyle w:val="Data"/>
              <w:numPr>
                <w:ilvl w:val="0"/>
                <w:numId w:val="5"/>
              </w:numPr>
              <w:rPr>
                <w:noProof/>
                <w:sz w:val="16"/>
                <w:szCs w:val="16"/>
                <w:lang w:val="en-US" w:bidi="pl-PL"/>
              </w:rPr>
            </w:pPr>
            <w:r w:rsidRPr="00090D1E">
              <w:rPr>
                <w:noProof/>
                <w:sz w:val="16"/>
                <w:szCs w:val="16"/>
                <w:lang w:val="en-US" w:bidi="pl-PL"/>
              </w:rPr>
              <w:t>{{KEY_SKILL_4}}{% endif %}{% if KEY_SKILL_5 %}</w:t>
            </w:r>
          </w:p>
          <w:p w14:paraId="6F2A0051" w14:textId="69475EB4" w:rsidR="00764479" w:rsidRPr="00764479" w:rsidRDefault="00764479" w:rsidP="00FB17A5">
            <w:pPr>
              <w:pStyle w:val="Akapitzlist"/>
              <w:numPr>
                <w:ilvl w:val="0"/>
                <w:numId w:val="5"/>
              </w:numPr>
              <w:rPr>
                <w:lang w:val="en-US" w:bidi="pl-PL"/>
              </w:rPr>
            </w:pPr>
            <w:r w:rsidRPr="00764479">
              <w:rPr>
                <w:noProof/>
                <w:sz w:val="16"/>
                <w:szCs w:val="16"/>
                <w:lang w:val="en-US" w:bidi="pl-PL"/>
              </w:rPr>
              <w:t>{{KEY_SKILL_5}}{% endif %}{% endif %}</w:t>
            </w:r>
          </w:p>
        </w:tc>
      </w:tr>
    </w:tbl>
    <w:p w14:paraId="2EB97CC4" w14:textId="77777777" w:rsidR="00410265" w:rsidRPr="00764479" w:rsidRDefault="00410265" w:rsidP="000C45FF">
      <w:pPr>
        <w:tabs>
          <w:tab w:val="left" w:pos="990"/>
        </w:tabs>
        <w:rPr>
          <w:noProof/>
          <w:lang w:val="en-US"/>
        </w:rPr>
      </w:pPr>
    </w:p>
    <w:sectPr w:rsidR="00410265" w:rsidRPr="00764479" w:rsidSect="00E61979">
      <w:headerReference w:type="default" r:id="rId11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D5D41" w14:textId="77777777" w:rsidR="002C513D" w:rsidRDefault="002C513D" w:rsidP="000C45FF">
      <w:r>
        <w:separator/>
      </w:r>
    </w:p>
  </w:endnote>
  <w:endnote w:type="continuationSeparator" w:id="0">
    <w:p w14:paraId="79FD192C" w14:textId="77777777" w:rsidR="002C513D" w:rsidRDefault="002C513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1" w:fontKey="{94ED4E4E-9DB1-8042-AC1A-A169EFED41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E98FC33-923A-B341-928F-828EAD7033FA}"/>
    <w:embedBold r:id="rId3" w:fontKey="{C7264B1B-45E1-2940-B172-76940C068731}"/>
    <w:embedItalic r:id="rId4" w:fontKey="{70D49475-FB6F-034A-ABED-5FB6DE286C2A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5" w:fontKey="{713F30AB-73BB-1641-A0D6-F21F022811D9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6" w:fontKey="{DF53573E-8705-9147-8CDA-BD68DAD2EE1E}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  <w:embedRegular r:id="rId7" w:fontKey="{87BDFD82-BEBD-2247-8E19-0C07C7023D39}"/>
    <w:embedBold r:id="rId8" w:fontKey="{38A471E8-F338-0B4B-B73F-6B679D571EC1}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6D5B5CD1-411C-0344-A17F-D9D5C9E02873}"/>
    <w:embedBold r:id="rId10" w:fontKey="{C9A67C9E-1F48-4D49-8AF2-F52FEAC33947}"/>
  </w:font>
  <w:font w:name="Times New Roman (Nagłówki CS)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45B02" w14:textId="77777777" w:rsidR="002C513D" w:rsidRDefault="002C513D" w:rsidP="000C45FF">
      <w:r>
        <w:separator/>
      </w:r>
    </w:p>
  </w:footnote>
  <w:footnote w:type="continuationSeparator" w:id="0">
    <w:p w14:paraId="37A1701F" w14:textId="77777777" w:rsidR="002C513D" w:rsidRDefault="002C513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AC796" w14:textId="77777777" w:rsidR="000C45FF" w:rsidRDefault="000C45FF">
    <w:pPr>
      <w:pStyle w:val="Nagwek"/>
    </w:pPr>
    <w:r>
      <w:rPr>
        <w:noProof/>
        <w:lang w:bidi="pl-PL"/>
      </w:rPr>
      <w:drawing>
        <wp:anchor distT="0" distB="0" distL="114300" distR="114300" simplePos="0" relativeHeight="251658240" behindDoc="1" locked="0" layoutInCell="1" allowOverlap="1" wp14:anchorId="6022599E" wp14:editId="20D4DA3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fika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05B1F"/>
    <w:multiLevelType w:val="hybridMultilevel"/>
    <w:tmpl w:val="875E99F2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731A5"/>
    <w:multiLevelType w:val="hybridMultilevel"/>
    <w:tmpl w:val="A704E6DE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011897"/>
    <w:multiLevelType w:val="hybridMultilevel"/>
    <w:tmpl w:val="38A807E4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FD4007"/>
    <w:multiLevelType w:val="multilevel"/>
    <w:tmpl w:val="9148F2AC"/>
    <w:lvl w:ilvl="0">
      <w:start w:val="1"/>
      <w:numFmt w:val="bullet"/>
      <w:pStyle w:val="Listapunktowana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4" w15:restartNumberingAfterBreak="0">
    <w:nsid w:val="3E981E9F"/>
    <w:multiLevelType w:val="hybridMultilevel"/>
    <w:tmpl w:val="C876D3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B2575E"/>
    <w:multiLevelType w:val="hybridMultilevel"/>
    <w:tmpl w:val="D59A0612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36591066">
    <w:abstractNumId w:val="3"/>
  </w:num>
  <w:num w:numId="2" w16cid:durableId="27342662">
    <w:abstractNumId w:val="4"/>
  </w:num>
  <w:num w:numId="3" w16cid:durableId="1467042879">
    <w:abstractNumId w:val="5"/>
  </w:num>
  <w:num w:numId="4" w16cid:durableId="1588265580">
    <w:abstractNumId w:val="1"/>
  </w:num>
  <w:num w:numId="5" w16cid:durableId="395788996">
    <w:abstractNumId w:val="0"/>
  </w:num>
  <w:num w:numId="6" w16cid:durableId="1658538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B01"/>
    <w:rsid w:val="0000363E"/>
    <w:rsid w:val="000041C4"/>
    <w:rsid w:val="00036450"/>
    <w:rsid w:val="000448B7"/>
    <w:rsid w:val="00053CED"/>
    <w:rsid w:val="00084F53"/>
    <w:rsid w:val="00094499"/>
    <w:rsid w:val="00096D1F"/>
    <w:rsid w:val="000A109F"/>
    <w:rsid w:val="000A7B7C"/>
    <w:rsid w:val="000C45FF"/>
    <w:rsid w:val="000E3FD1"/>
    <w:rsid w:val="00110259"/>
    <w:rsid w:val="00112054"/>
    <w:rsid w:val="00137604"/>
    <w:rsid w:val="00151AFE"/>
    <w:rsid w:val="00152164"/>
    <w:rsid w:val="001525E1"/>
    <w:rsid w:val="00173AEB"/>
    <w:rsid w:val="00180329"/>
    <w:rsid w:val="0018364F"/>
    <w:rsid w:val="0019001F"/>
    <w:rsid w:val="001A74A5"/>
    <w:rsid w:val="001B2ABD"/>
    <w:rsid w:val="001C5C1A"/>
    <w:rsid w:val="001E0391"/>
    <w:rsid w:val="001E1759"/>
    <w:rsid w:val="001E45B4"/>
    <w:rsid w:val="001E5221"/>
    <w:rsid w:val="001F1ECC"/>
    <w:rsid w:val="002400EB"/>
    <w:rsid w:val="00256CF7"/>
    <w:rsid w:val="00281FD5"/>
    <w:rsid w:val="00294B39"/>
    <w:rsid w:val="002B5F37"/>
    <w:rsid w:val="002C513D"/>
    <w:rsid w:val="002E1D97"/>
    <w:rsid w:val="0030481B"/>
    <w:rsid w:val="003156FC"/>
    <w:rsid w:val="003254B5"/>
    <w:rsid w:val="0037121F"/>
    <w:rsid w:val="00385167"/>
    <w:rsid w:val="003A6B7D"/>
    <w:rsid w:val="003B06CA"/>
    <w:rsid w:val="003B7B01"/>
    <w:rsid w:val="003C1CA5"/>
    <w:rsid w:val="00401D95"/>
    <w:rsid w:val="004071FC"/>
    <w:rsid w:val="00410265"/>
    <w:rsid w:val="00413A88"/>
    <w:rsid w:val="00435A32"/>
    <w:rsid w:val="00445947"/>
    <w:rsid w:val="004813B3"/>
    <w:rsid w:val="00496591"/>
    <w:rsid w:val="004C63E4"/>
    <w:rsid w:val="004C64A3"/>
    <w:rsid w:val="004D3011"/>
    <w:rsid w:val="005262AC"/>
    <w:rsid w:val="005303BA"/>
    <w:rsid w:val="0055770D"/>
    <w:rsid w:val="005A11F4"/>
    <w:rsid w:val="005C1D05"/>
    <w:rsid w:val="005C6DF1"/>
    <w:rsid w:val="005E39D5"/>
    <w:rsid w:val="005F178A"/>
    <w:rsid w:val="00600670"/>
    <w:rsid w:val="00616E38"/>
    <w:rsid w:val="0062123A"/>
    <w:rsid w:val="00633EB9"/>
    <w:rsid w:val="00642365"/>
    <w:rsid w:val="006466B0"/>
    <w:rsid w:val="00646E75"/>
    <w:rsid w:val="00660F39"/>
    <w:rsid w:val="00670328"/>
    <w:rsid w:val="006771D0"/>
    <w:rsid w:val="006806FE"/>
    <w:rsid w:val="00681360"/>
    <w:rsid w:val="006C1D9D"/>
    <w:rsid w:val="006D6B2E"/>
    <w:rsid w:val="006F1413"/>
    <w:rsid w:val="00715FCB"/>
    <w:rsid w:val="00743101"/>
    <w:rsid w:val="00764479"/>
    <w:rsid w:val="007775E1"/>
    <w:rsid w:val="007867A0"/>
    <w:rsid w:val="007927F5"/>
    <w:rsid w:val="007A0788"/>
    <w:rsid w:val="007F4385"/>
    <w:rsid w:val="00802CA0"/>
    <w:rsid w:val="0083694B"/>
    <w:rsid w:val="00843635"/>
    <w:rsid w:val="009260CD"/>
    <w:rsid w:val="00937E11"/>
    <w:rsid w:val="00952C25"/>
    <w:rsid w:val="009B539F"/>
    <w:rsid w:val="009E23C2"/>
    <w:rsid w:val="00A04A81"/>
    <w:rsid w:val="00A2118D"/>
    <w:rsid w:val="00A33DF3"/>
    <w:rsid w:val="00A40869"/>
    <w:rsid w:val="00AD76E2"/>
    <w:rsid w:val="00B05C13"/>
    <w:rsid w:val="00B20152"/>
    <w:rsid w:val="00B27849"/>
    <w:rsid w:val="00B359E4"/>
    <w:rsid w:val="00B43181"/>
    <w:rsid w:val="00B57D98"/>
    <w:rsid w:val="00B70850"/>
    <w:rsid w:val="00BA312B"/>
    <w:rsid w:val="00BB7BAD"/>
    <w:rsid w:val="00BE4753"/>
    <w:rsid w:val="00BF1E83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83B6F"/>
    <w:rsid w:val="00C83E6F"/>
    <w:rsid w:val="00C9578B"/>
    <w:rsid w:val="00CB0055"/>
    <w:rsid w:val="00CB7C13"/>
    <w:rsid w:val="00D11452"/>
    <w:rsid w:val="00D2522B"/>
    <w:rsid w:val="00D422DE"/>
    <w:rsid w:val="00D5459D"/>
    <w:rsid w:val="00D77AE4"/>
    <w:rsid w:val="00DA1F4D"/>
    <w:rsid w:val="00DD172A"/>
    <w:rsid w:val="00DE63BC"/>
    <w:rsid w:val="00E00CFA"/>
    <w:rsid w:val="00E25A26"/>
    <w:rsid w:val="00E3415F"/>
    <w:rsid w:val="00E4189B"/>
    <w:rsid w:val="00E4381A"/>
    <w:rsid w:val="00E46B2F"/>
    <w:rsid w:val="00E55D74"/>
    <w:rsid w:val="00E61979"/>
    <w:rsid w:val="00E81134"/>
    <w:rsid w:val="00E927B4"/>
    <w:rsid w:val="00EC45D6"/>
    <w:rsid w:val="00F05EDE"/>
    <w:rsid w:val="00F20331"/>
    <w:rsid w:val="00F364A3"/>
    <w:rsid w:val="00F60274"/>
    <w:rsid w:val="00F77FB9"/>
    <w:rsid w:val="00F8657F"/>
    <w:rsid w:val="00F95351"/>
    <w:rsid w:val="00FA3AE6"/>
    <w:rsid w:val="00FA45B1"/>
    <w:rsid w:val="00FB068F"/>
    <w:rsid w:val="00FB1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A456B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l-P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ny">
    <w:name w:val="Normal"/>
    <w:qFormat/>
    <w:rsid w:val="000A109F"/>
    <w:rPr>
      <w:sz w:val="17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B359E4"/>
    <w:pPr>
      <w:outlineLvl w:val="3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ytuZnak">
    <w:name w:val="Tytuł Znak"/>
    <w:basedOn w:val="Domylnaczcionkaakapitu"/>
    <w:link w:val="Tytu"/>
    <w:uiPriority w:val="10"/>
    <w:rsid w:val="001B2ABD"/>
    <w:rPr>
      <w:caps/>
      <w:color w:val="000000" w:themeColor="text1"/>
      <w:sz w:val="96"/>
      <w:szCs w:val="76"/>
    </w:rPr>
  </w:style>
  <w:style w:type="character" w:styleId="Uwydatnienie">
    <w:name w:val="Emphasis"/>
    <w:basedOn w:val="Domylnaczcionkaakapitu"/>
    <w:uiPriority w:val="11"/>
    <w:semiHidden/>
    <w:qFormat/>
    <w:rsid w:val="00E25A26"/>
    <w:rPr>
      <w:i/>
      <w:iCs/>
    </w:rPr>
  </w:style>
  <w:style w:type="character" w:customStyle="1" w:styleId="Nagwek1Znak">
    <w:name w:val="Nagłówek 1 Znak"/>
    <w:basedOn w:val="Domylnaczcionkaakapitu"/>
    <w:link w:val="Nagwek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a">
    <w:name w:val="Date"/>
    <w:basedOn w:val="Normalny"/>
    <w:next w:val="Normalny"/>
    <w:link w:val="DataZnak"/>
    <w:uiPriority w:val="99"/>
    <w:rsid w:val="00036450"/>
  </w:style>
  <w:style w:type="character" w:customStyle="1" w:styleId="DataZnak">
    <w:name w:val="Data Znak"/>
    <w:basedOn w:val="Domylnaczcionkaakapitu"/>
    <w:link w:val="Data"/>
    <w:uiPriority w:val="99"/>
    <w:rsid w:val="00036450"/>
    <w:rPr>
      <w:sz w:val="18"/>
      <w:szCs w:val="22"/>
    </w:rPr>
  </w:style>
  <w:style w:type="character" w:styleId="Hipercze">
    <w:name w:val="Hyperlink"/>
    <w:basedOn w:val="Domylnaczcionkaakapitu"/>
    <w:uiPriority w:val="99"/>
    <w:unhideWhenUsed/>
    <w:rsid w:val="00281FD5"/>
    <w:rPr>
      <w:color w:val="B85A22" w:themeColor="accent2" w:themeShade="BF"/>
      <w:u w:val="single"/>
    </w:rPr>
  </w:style>
  <w:style w:type="character" w:styleId="Nierozpoznanawzmianka">
    <w:name w:val="Unresolved Mention"/>
    <w:basedOn w:val="Domylnaczcionkaakapitu"/>
    <w:uiPriority w:val="99"/>
    <w:semiHidden/>
    <w:rsid w:val="004813B3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0C45FF"/>
    <w:rPr>
      <w:sz w:val="22"/>
      <w:szCs w:val="22"/>
    </w:rPr>
  </w:style>
  <w:style w:type="paragraph" w:styleId="Stopka">
    <w:name w:val="footer"/>
    <w:basedOn w:val="Normalny"/>
    <w:link w:val="StopkaZnak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0C45FF"/>
    <w:rPr>
      <w:sz w:val="22"/>
      <w:szCs w:val="22"/>
    </w:rPr>
  </w:style>
  <w:style w:type="table" w:styleId="Tabela-Siatka">
    <w:name w:val="Table Grid"/>
    <w:basedOn w:val="Standardowy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B2ABD"/>
    <w:rPr>
      <w:color w:val="8080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PodtytuZnak">
    <w:name w:val="Podtytuł Znak"/>
    <w:basedOn w:val="Domylnaczcionkaakapitu"/>
    <w:link w:val="Podtytu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Nagwek3Znak">
    <w:name w:val="Nagłówek 3 Znak"/>
    <w:basedOn w:val="Domylnaczcionkaakapitu"/>
    <w:link w:val="Nagwek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B359E4"/>
    <w:rPr>
      <w:b/>
      <w:sz w:val="18"/>
      <w:szCs w:val="22"/>
    </w:rPr>
  </w:style>
  <w:style w:type="paragraph" w:styleId="Listapunktowana">
    <w:name w:val="List Bullet"/>
    <w:basedOn w:val="Normalny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Bezodstpw">
    <w:name w:val="No Spacing"/>
    <w:uiPriority w:val="1"/>
    <w:qFormat/>
    <w:rsid w:val="00110259"/>
    <w:rPr>
      <w:sz w:val="17"/>
      <w:szCs w:val="22"/>
    </w:rPr>
  </w:style>
  <w:style w:type="character" w:customStyle="1" w:styleId="apple-converted-space">
    <w:name w:val="apple-converted-space"/>
    <w:basedOn w:val="Domylnaczcionkaakapitu"/>
    <w:rsid w:val="0018364F"/>
  </w:style>
  <w:style w:type="character" w:styleId="Pogrubienie">
    <w:name w:val="Strong"/>
    <w:basedOn w:val="Domylnaczcionkaakapitu"/>
    <w:uiPriority w:val="22"/>
    <w:qFormat/>
    <w:rsid w:val="0018364F"/>
    <w:rPr>
      <w:b/>
      <w:bCs/>
    </w:rPr>
  </w:style>
  <w:style w:type="paragraph" w:styleId="Akapitzlist">
    <w:name w:val="List Paragraph"/>
    <w:basedOn w:val="Normalny"/>
    <w:uiPriority w:val="34"/>
    <w:qFormat/>
    <w:rsid w:val="001C5C1A"/>
    <w:pPr>
      <w:ind w:left="720"/>
      <w:contextualSpacing/>
    </w:pPr>
  </w:style>
  <w:style w:type="paragraph" w:customStyle="1" w:styleId="Szczegykontaktu">
    <w:name w:val="Szczegóły kontaktu"/>
    <w:basedOn w:val="Normalny"/>
    <w:qFormat/>
    <w:rsid w:val="00764479"/>
    <w:pPr>
      <w:spacing w:after="160"/>
      <w:contextualSpacing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florek/Library/Containers/com.microsoft.Word/Data/Library/Application%20Support/Microsoft/Office/16.0/DTS/Search/%7b9388A95A-B68E-944B-A331-8FB344900763%7dtf66908779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D2C3E97-0084-5C49-8B63-7381605CAF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{9388A95A-B68E-944B-A331-8FB344900763}tf66908779_win32.dotx</Template>
  <TotalTime>0</TotalTime>
  <Pages>2</Pages>
  <Words>432</Words>
  <Characters>2596</Characters>
  <Application>Microsoft Office Word</Application>
  <DocSecurity>0</DocSecurity>
  <Lines>21</Lines>
  <Paragraphs>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2025-07-19T21:49:00Z</dcterms:created>
  <dcterms:modified xsi:type="dcterms:W3CDTF">2025-08-24T19:47:00Z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